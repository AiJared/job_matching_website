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89028" w14:textId="77777777" w:rsidR="0063784D" w:rsidRDefault="0063784D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610857D7" wp14:editId="181EC766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7779385" cy="10064750"/>
                <wp:effectExtent l="0" t="0" r="254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reeform 3" descr="decorative element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 descr="decorative element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" descr="decorative element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" descr="decorative element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7" descr="decorative element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8" descr="decorative element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 1" descr="decorative element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i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i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i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i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i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i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i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i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i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i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i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i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i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i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i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i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i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i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i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Shap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i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i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i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i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i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i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i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Shap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Shap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i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i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i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Shap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i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Shap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Shap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Shap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Shap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i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i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i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Shap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i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i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i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i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i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i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i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i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i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i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i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i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i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i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i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i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i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i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i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i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i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i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i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i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i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i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i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i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i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i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i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i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i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i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i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i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i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i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i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Shap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i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i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i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i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i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i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i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i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i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i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i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i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i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i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i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i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i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i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i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i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i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i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i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i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i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i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i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i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Shap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i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i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i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i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Shap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i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i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i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i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i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i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i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i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i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i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i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i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i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i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i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i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i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i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i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i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i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i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i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i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i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i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i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i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i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i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i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i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i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i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i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i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i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i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i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i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i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i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i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i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i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i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i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i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i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i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i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i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i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i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i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i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i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D2E2003" id="Group 1" o:spid="_x0000_s1026" style="position:absolute;margin-left:0;margin-top:-36pt;width:612.55pt;height:792.5pt;z-index:-251646976;mso-width-percent:1000;mso-height-percent:1000;mso-position-horizont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">
  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  <v:path arrowok="t" o:connecttype="custom" o:connectlocs="0,8141335;2581910,8141335;2581910,0;0,0;0,8141335" o:connectangles="0,0,0,0,0"/>
                </v:shape>
  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  <v:path arrowok="t" o:connecttype="custom" o:connectlocs="0,1916430;7772400,1916430;7772400,0;0,0;0,1916430" o:connectangles="0,0,0,0,0"/>
                </v:shape>
  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  <v:stroke miterlimit="4" joinstyle="miter"/>
                  </v:line>
  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  <v:stroke miterlimit="4" joinstyle="miter"/>
                  </v:line>
  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  <v:stroke miterlimit="4" joinstyle="miter"/>
                  </v:line>
  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  <v:stroke miterlimit="4" joinstyle="miter"/>
                  </v:line>
  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  <v:stroke miterlimit="4" joinstyle="miter"/>
                  </v:line>
  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  <v:stroke miterlimit="4" joinstyle="miter"/>
                  </v:line>
  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  <v:stroke miterlimit="4" joinstyle="miter"/>
                  </v:line>
  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  <v:stroke miterlimit="4" joinstyle="miter"/>
                  </v:line>
  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6"/>
        <w:gridCol w:w="839"/>
        <w:gridCol w:w="525"/>
        <w:gridCol w:w="2420"/>
      </w:tblGrid>
      <w:tr w:rsidR="00FB15EF" w:rsidRPr="002E4AFC" w14:paraId="7C94595A" w14:textId="77777777" w:rsidTr="0063784D">
        <w:trPr>
          <w:trHeight w:val="2178"/>
          <w:jc w:val="center"/>
        </w:trPr>
        <w:tc>
          <w:tcPr>
            <w:tcW w:w="6945" w:type="dxa"/>
            <w:gridSpan w:val="2"/>
          </w:tcPr>
          <w:p w14:paraId="6E6F18C8" w14:textId="288024F5" w:rsidR="002E4AFC" w:rsidRPr="002E4AFC" w:rsidRDefault="00A26996" w:rsidP="002E4AFC">
            <w:pPr>
              <w:pStyle w:val="Title"/>
            </w:pPr>
            <w:r>
              <w:t>Jared</w:t>
            </w:r>
            <w:r w:rsidR="002E4AFC" w:rsidRPr="002E4AFC">
              <w:br/>
            </w:r>
            <w:r>
              <w:t>Otieno</w:t>
            </w:r>
          </w:p>
        </w:tc>
        <w:tc>
          <w:tcPr>
            <w:tcW w:w="2945" w:type="dxa"/>
            <w:gridSpan w:val="2"/>
            <w:vMerge w:val="restart"/>
            <w:vAlign w:val="bottom"/>
          </w:tcPr>
          <w:p w14:paraId="3716B116" w14:textId="523BB142" w:rsidR="002E4AFC" w:rsidRPr="002E4AFC" w:rsidRDefault="00135706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0C1933" wp14:editId="3991C816">
                  <wp:extent cx="1647825" cy="2471737"/>
                  <wp:effectExtent l="0" t="0" r="0" b="0"/>
                  <wp:docPr id="2064164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164626" name="Picture 20641646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247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5EF" w:rsidRPr="002E4AFC" w14:paraId="5BC88BEA" w14:textId="77777777" w:rsidTr="0063784D">
        <w:trPr>
          <w:trHeight w:val="1262"/>
          <w:jc w:val="center"/>
        </w:trPr>
        <w:tc>
          <w:tcPr>
            <w:tcW w:w="6106" w:type="dxa"/>
          </w:tcPr>
          <w:p w14:paraId="6234D305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14:paraId="1F905470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14:paraId="7F041C8F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FB15EF" w:rsidRPr="002E4AFC" w14:paraId="704A04C7" w14:textId="77777777" w:rsidTr="0063784D">
        <w:trPr>
          <w:trHeight w:val="982"/>
          <w:jc w:val="center"/>
        </w:trPr>
        <w:tc>
          <w:tcPr>
            <w:tcW w:w="6106" w:type="dxa"/>
            <w:vMerge w:val="restart"/>
          </w:tcPr>
          <w:p w14:paraId="37AC747D" w14:textId="77777777" w:rsidR="006E23B3" w:rsidRDefault="006E23B3" w:rsidP="006E23B3">
            <w:pPr>
              <w:pStyle w:val="Heading2"/>
            </w:pPr>
            <w:r w:rsidRPr="000F7D04">
              <w:t>Experience</w:t>
            </w:r>
          </w:p>
          <w:p w14:paraId="7507BDF2" w14:textId="2D5DE824" w:rsidR="007650A1" w:rsidRPr="007650A1" w:rsidRDefault="007650A1" w:rsidP="000325CD">
            <w:pPr>
              <w:pStyle w:val="ListParagraph"/>
              <w:numPr>
                <w:ilvl w:val="0"/>
                <w:numId w:val="32"/>
              </w:numPr>
            </w:pPr>
            <w:r>
              <w:t>Intern at Ruel Software</w:t>
            </w:r>
            <w:r w:rsidR="00242B9B">
              <w:t xml:space="preserve"> – May 2023 to August 2023</w:t>
            </w:r>
            <w:r w:rsidR="00A43CFD">
              <w:t xml:space="preserve"> </w:t>
            </w:r>
            <w:r w:rsidR="004F00A5">
              <w:t>(</w:t>
            </w:r>
            <w:r w:rsidR="005F140F">
              <w:t xml:space="preserve">Research and Development in </w:t>
            </w:r>
            <w:r w:rsidR="00F118FA">
              <w:t>integrating AI Digital Assistant to ERP Software)</w:t>
            </w:r>
          </w:p>
          <w:p w14:paraId="4A272818" w14:textId="2174C21F" w:rsidR="006E23B3" w:rsidRDefault="003B0D48" w:rsidP="000325CD">
            <w:pPr>
              <w:pStyle w:val="ListParagraph"/>
              <w:numPr>
                <w:ilvl w:val="0"/>
                <w:numId w:val="32"/>
              </w:numPr>
            </w:pPr>
            <w:r>
              <w:t>Programming</w:t>
            </w:r>
            <w:r w:rsidR="00DE2C07">
              <w:t xml:space="preserve"> Languages</w:t>
            </w:r>
            <w:r w:rsidR="007650A1">
              <w:t xml:space="preserve"> (C, Python)</w:t>
            </w:r>
          </w:p>
          <w:p w14:paraId="7EEECAA0" w14:textId="13C86767" w:rsidR="003B0D48" w:rsidRDefault="00D06A43" w:rsidP="000325CD">
            <w:pPr>
              <w:pStyle w:val="ListParagraph"/>
              <w:numPr>
                <w:ilvl w:val="0"/>
                <w:numId w:val="32"/>
              </w:numPr>
            </w:pPr>
            <w:r>
              <w:t>Artificial Intelligence</w:t>
            </w:r>
            <w:r w:rsidR="002608DF">
              <w:t xml:space="preserve"> (TensorFlow</w:t>
            </w:r>
            <w:r w:rsidR="00DE2C93">
              <w:t>, Data Mining, Computer Vision, Generative AI (Transformers, Stable Diffusion)</w:t>
            </w:r>
            <w:r w:rsidR="002608DF">
              <w:t>)</w:t>
            </w:r>
          </w:p>
          <w:p w14:paraId="43728C18" w14:textId="22228F10" w:rsidR="003B0D48" w:rsidRDefault="00643389" w:rsidP="000325CD">
            <w:pPr>
              <w:pStyle w:val="ListParagraph"/>
              <w:numPr>
                <w:ilvl w:val="0"/>
                <w:numId w:val="32"/>
              </w:numPr>
            </w:pPr>
            <w:r>
              <w:t>Backend</w:t>
            </w:r>
            <w:r w:rsidR="00D06A43">
              <w:t xml:space="preserve"> Development</w:t>
            </w:r>
            <w:r w:rsidR="000325CD">
              <w:t xml:space="preserve"> </w:t>
            </w:r>
            <w:r w:rsidR="00DE2C93">
              <w:t>(Django)</w:t>
            </w:r>
          </w:p>
          <w:p w14:paraId="5B3A0772" w14:textId="77777777" w:rsidR="006E23B3" w:rsidRDefault="006E23B3" w:rsidP="006E23B3">
            <w:pPr>
              <w:pStyle w:val="Heading2"/>
            </w:pPr>
            <w:r w:rsidRPr="000F7D04">
              <w:t>Education</w:t>
            </w:r>
          </w:p>
          <w:p w14:paraId="1755FF59" w14:textId="068EF186" w:rsidR="006E23B3" w:rsidRDefault="00065DBE" w:rsidP="00065DBE">
            <w:pPr>
              <w:pStyle w:val="ListBullet"/>
              <w:numPr>
                <w:ilvl w:val="0"/>
                <w:numId w:val="28"/>
              </w:numPr>
            </w:pPr>
            <w:r>
              <w:t>Primary School – KCPE (352 Marks)</w:t>
            </w:r>
          </w:p>
          <w:p w14:paraId="7517F916" w14:textId="252E9175" w:rsidR="00065DBE" w:rsidRDefault="00065DBE" w:rsidP="00065DBE">
            <w:pPr>
              <w:pStyle w:val="ListBullet"/>
              <w:numPr>
                <w:ilvl w:val="0"/>
                <w:numId w:val="28"/>
              </w:numPr>
            </w:pPr>
            <w:r>
              <w:t>Secondary School – KCSE (B-)</w:t>
            </w:r>
          </w:p>
          <w:p w14:paraId="2FF515ED" w14:textId="3C6853F6" w:rsidR="0052191F" w:rsidRDefault="0052191F" w:rsidP="00A30F41">
            <w:pPr>
              <w:pStyle w:val="ListBullet"/>
              <w:numPr>
                <w:ilvl w:val="0"/>
                <w:numId w:val="28"/>
              </w:numPr>
            </w:pPr>
            <w:r>
              <w:t xml:space="preserve">Taita Taveta University </w:t>
            </w:r>
            <w:r w:rsidR="00B06CEE">
              <w:t>(BSc Information Technology –</w:t>
            </w:r>
            <w:r w:rsidR="00CC3B95">
              <w:t xml:space="preserve"> </w:t>
            </w:r>
            <w:r w:rsidR="00B06CEE">
              <w:t>(Waiting for Graduation))</w:t>
            </w:r>
          </w:p>
          <w:p w14:paraId="63EA19E9" w14:textId="7E47AAFC" w:rsidR="006E23B3" w:rsidRPr="000F7D04" w:rsidRDefault="006E23B3" w:rsidP="006E23B3">
            <w:pPr>
              <w:pStyle w:val="Heading2"/>
            </w:pPr>
            <w:r w:rsidRPr="000F7D04">
              <w:t>C</w:t>
            </w:r>
            <w:r w:rsidR="004B269C">
              <w:t>ontributions</w:t>
            </w:r>
          </w:p>
          <w:p w14:paraId="7F93041D" w14:textId="4C9CB8DC" w:rsidR="008B6C53" w:rsidRDefault="0052191F" w:rsidP="006E23B3">
            <w:r>
              <w:t>Co-host VoiTechNovation Forum on June 2022</w:t>
            </w:r>
            <w:r w:rsidR="008B6C53">
              <w:t>. I collaborated with Voi2day Media Company, Muru Technologies, CIT and my university to host a Tech Event in Voi town</w:t>
            </w:r>
            <w:r w:rsidR="007B647A">
              <w:t xml:space="preserve"> with the objective of bringing forth companies and institutions in Voi to </w:t>
            </w:r>
            <w:r w:rsidR="002F625D">
              <w:t>visualize and discuss</w:t>
            </w:r>
            <w:r w:rsidR="007B647A">
              <w:t xml:space="preserve"> the impact of technology in </w:t>
            </w:r>
            <w:r w:rsidR="002F625D">
              <w:t>learning and R&amp;D</w:t>
            </w:r>
            <w:r w:rsidR="007B647A">
              <w:t>.</w:t>
            </w:r>
          </w:p>
          <w:p w14:paraId="024CCAC8" w14:textId="77777777" w:rsidR="006E23B3" w:rsidRDefault="006E23B3" w:rsidP="006E23B3"/>
          <w:p w14:paraId="570C0AE9" w14:textId="77777777" w:rsidR="006E23B3" w:rsidRDefault="006E23B3" w:rsidP="006E23B3">
            <w:pPr>
              <w:pStyle w:val="Heading2"/>
            </w:pPr>
            <w:r w:rsidRPr="000F7D04">
              <w:t>Leadership</w:t>
            </w:r>
          </w:p>
          <w:p w14:paraId="040B6597" w14:textId="15D5F1E9" w:rsidR="006E23B3" w:rsidRDefault="0052191F" w:rsidP="0052191F">
            <w:pPr>
              <w:pStyle w:val="ListParagraph"/>
              <w:numPr>
                <w:ilvl w:val="0"/>
                <w:numId w:val="30"/>
              </w:numPr>
            </w:pPr>
            <w:r>
              <w:t>Former Chairman Mathematics Information</w:t>
            </w:r>
            <w:r w:rsidR="00710CB0">
              <w:t xml:space="preserve"> and Communication</w:t>
            </w:r>
            <w:r>
              <w:t xml:space="preserve"> Technology</w:t>
            </w:r>
            <w:r w:rsidR="00710CB0">
              <w:t xml:space="preserve"> Club (MICTEC)</w:t>
            </w:r>
          </w:p>
          <w:p w14:paraId="76E0D197" w14:textId="19EF1EB8" w:rsidR="00710CB0" w:rsidRDefault="002260A2" w:rsidP="0052191F">
            <w:pPr>
              <w:pStyle w:val="ListParagraph"/>
              <w:numPr>
                <w:ilvl w:val="0"/>
                <w:numId w:val="30"/>
              </w:numPr>
            </w:pPr>
            <w:r>
              <w:t>Former</w:t>
            </w:r>
            <w:r w:rsidR="00710CB0">
              <w:t xml:space="preserve"> Google Developer Student Clubs Taita Taveta University (GDSC) Lead</w:t>
            </w:r>
            <w:r w:rsidR="003D084A">
              <w:t xml:space="preserve"> 2022-2023</w:t>
            </w:r>
            <w:r w:rsidR="00710CB0">
              <w:t>.</w:t>
            </w:r>
          </w:p>
          <w:p w14:paraId="44450D46" w14:textId="77777777" w:rsidR="006E23B3" w:rsidRDefault="006E23B3" w:rsidP="006E23B3"/>
          <w:p w14:paraId="281B11D8" w14:textId="77777777" w:rsidR="006E23B3" w:rsidRDefault="006E23B3" w:rsidP="006E23B3">
            <w:pPr>
              <w:pStyle w:val="Heading2"/>
            </w:pPr>
            <w:r w:rsidRPr="000F7D04">
              <w:t>References</w:t>
            </w:r>
          </w:p>
          <w:p w14:paraId="04A83157" w14:textId="301C49B2" w:rsidR="0073194C" w:rsidRPr="0073194C" w:rsidRDefault="0073194C" w:rsidP="0073194C">
            <w:r>
              <w:t>Ruel Software IT Support Team Supervisor – Albert Kipkogei (</w:t>
            </w:r>
            <w:hyperlink r:id="rId11" w:history="1">
              <w:r w:rsidR="00E32C71" w:rsidRPr="00E91D4F">
                <w:rPr>
                  <w:rStyle w:val="Hyperlink"/>
                </w:rPr>
                <w:t>alberttoo84@gmail.com</w:t>
              </w:r>
            </w:hyperlink>
            <w:r w:rsidR="00E32C71">
              <w:t>, +254745100057</w:t>
            </w:r>
            <w:r>
              <w:t>)</w:t>
            </w:r>
          </w:p>
          <w:p w14:paraId="2E55E8A0" w14:textId="77777777" w:rsidR="00D514E0" w:rsidRDefault="00D514E0" w:rsidP="0081683A">
            <w:pPr>
              <w:ind w:right="-356"/>
            </w:pPr>
          </w:p>
          <w:p w14:paraId="58C2A95B" w14:textId="12B113EB" w:rsidR="006E23B3" w:rsidRDefault="0081683A" w:rsidP="0081683A">
            <w:pPr>
              <w:ind w:right="-356"/>
            </w:pPr>
            <w:r>
              <w:t xml:space="preserve">Taita Taveta University Clubs Coordinator – George </w:t>
            </w:r>
            <w:proofErr w:type="spellStart"/>
            <w:r>
              <w:t>Izaka</w:t>
            </w:r>
            <w:proofErr w:type="spellEnd"/>
          </w:p>
          <w:p w14:paraId="31885606" w14:textId="047D856C" w:rsidR="0081683A" w:rsidRPr="00762F10" w:rsidRDefault="0073194C" w:rsidP="0081683A">
            <w:pPr>
              <w:ind w:right="-356"/>
            </w:pPr>
            <w:r>
              <w:t>(</w:t>
            </w:r>
            <w:r w:rsidR="006F2DB9">
              <w:t>+254712828483.</w:t>
            </w:r>
            <w:r>
              <w:t>)</w:t>
            </w:r>
          </w:p>
        </w:tc>
        <w:tc>
          <w:tcPr>
            <w:tcW w:w="839" w:type="dxa"/>
            <w:vMerge w:val="restart"/>
          </w:tcPr>
          <w:p w14:paraId="5658F3C1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2D8C0935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FB15EF" w:rsidRPr="002E4AFC" w14:paraId="6DAC7B76" w14:textId="77777777" w:rsidTr="0063784D">
        <w:trPr>
          <w:trHeight w:val="605"/>
          <w:jc w:val="center"/>
        </w:trPr>
        <w:tc>
          <w:tcPr>
            <w:tcW w:w="6106" w:type="dxa"/>
            <w:vMerge/>
          </w:tcPr>
          <w:p w14:paraId="62A62DEB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C3C724E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55F9DD52" w14:textId="108ACC07" w:rsidR="006E23B3" w:rsidRPr="002E4AFC" w:rsidRDefault="006E23B3" w:rsidP="00FB15EF">
            <w:pPr>
              <w:pStyle w:val="Heading2"/>
              <w:tabs>
                <w:tab w:val="right" w:pos="2729"/>
              </w:tabs>
            </w:pPr>
            <w:r w:rsidRPr="002E4AFC">
              <w:t>Contact</w:t>
            </w:r>
            <w:r w:rsidR="00FB15EF">
              <w:tab/>
            </w:r>
          </w:p>
        </w:tc>
      </w:tr>
      <w:tr w:rsidR="00FB15EF" w:rsidRPr="002E4AFC" w14:paraId="679E128C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0D09548F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39FD9AA3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51222AE4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3594440E" wp14:editId="14039745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shape w14:anchorId="2E27E50F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26D45834" w14:textId="5A3778B4" w:rsidR="0063784D" w:rsidRDefault="0063784D" w:rsidP="006E23B3">
            <w:pPr>
              <w:pStyle w:val="Information"/>
            </w:pPr>
            <w:r w:rsidRPr="0063784D">
              <w:t xml:space="preserve"> </w:t>
            </w:r>
          </w:p>
          <w:p w14:paraId="3B488188" w14:textId="3200253C" w:rsidR="0063784D" w:rsidRPr="002E4AFC" w:rsidRDefault="00C805B9" w:rsidP="006E23B3">
            <w:pPr>
              <w:pStyle w:val="Information"/>
            </w:pPr>
            <w:r>
              <w:t>Nairobi</w:t>
            </w:r>
          </w:p>
        </w:tc>
      </w:tr>
      <w:tr w:rsidR="00FB15EF" w:rsidRPr="002E4AFC" w14:paraId="5FFCCE70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363A8463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7DF5A9A5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547A1D6B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68CEDECC" wp14:editId="634622CE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shape w14:anchorId="0C40BB5A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6BC78316" w14:textId="25893538" w:rsidR="0063784D" w:rsidRPr="002E4AFC" w:rsidRDefault="00C805B9" w:rsidP="006E23B3">
            <w:pPr>
              <w:pStyle w:val="Information"/>
            </w:pPr>
            <w:r>
              <w:t>+254795648256</w:t>
            </w:r>
          </w:p>
        </w:tc>
      </w:tr>
      <w:tr w:rsidR="00FB15EF" w:rsidRPr="002E4AFC" w14:paraId="47A38819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00888AD0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142052A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2CCCC732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14B22BDB" wp14:editId="12491D12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shape w14:anchorId="14DC20F6" id="Shape" o:spid="_x0000_s1026" alt="email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47028B37" w14:textId="7F801632" w:rsidR="0063784D" w:rsidRPr="002E4AFC" w:rsidRDefault="00C805B9" w:rsidP="006E23B3">
            <w:pPr>
              <w:pStyle w:val="Information"/>
            </w:pPr>
            <w:r>
              <w:t>ojared511@gmail.com</w:t>
            </w:r>
          </w:p>
        </w:tc>
      </w:tr>
      <w:tr w:rsidR="00FB15EF" w:rsidRPr="002E4AFC" w14:paraId="181EDDFE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67A8F169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57422A2D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2058E2CE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19ECEAF9" wp14:editId="30FF051C">
                      <wp:extent cx="165100" cy="165100"/>
                      <wp:effectExtent l="0" t="0" r="6350" b="6350"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shape w14:anchorId="633C02C8" id="Shape" o:spid="_x0000_s1026" alt="websit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0D01C63E" w14:textId="1D5291B2" w:rsidR="0063784D" w:rsidRPr="002E4AFC" w:rsidRDefault="00C805B9" w:rsidP="006E23B3">
            <w:pPr>
              <w:pStyle w:val="Information"/>
            </w:pPr>
            <w:r w:rsidRPr="00C805B9">
              <w:t>https://j-ai-engineer.netlify.app/</w:t>
            </w:r>
          </w:p>
        </w:tc>
      </w:tr>
      <w:tr w:rsidR="00FB15EF" w:rsidRPr="002E4AFC" w14:paraId="6B0F686F" w14:textId="77777777" w:rsidTr="0063784D">
        <w:trPr>
          <w:trHeight w:val="796"/>
          <w:jc w:val="center"/>
        </w:trPr>
        <w:tc>
          <w:tcPr>
            <w:tcW w:w="6106" w:type="dxa"/>
            <w:vMerge/>
          </w:tcPr>
          <w:p w14:paraId="733705DA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20E87F52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126941D6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49266548" w14:textId="77777777" w:rsidR="00CE6104" w:rsidRPr="0006568A" w:rsidRDefault="00CE6104" w:rsidP="0006568A"/>
    <w:sectPr w:rsidR="00CE6104" w:rsidRPr="0006568A" w:rsidSect="00A30C91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4F5BD" w14:textId="77777777" w:rsidR="00A30C91" w:rsidRDefault="00A30C91" w:rsidP="009129A0">
      <w:r>
        <w:separator/>
      </w:r>
    </w:p>
  </w:endnote>
  <w:endnote w:type="continuationSeparator" w:id="0">
    <w:p w14:paraId="68B51E16" w14:textId="77777777" w:rsidR="00A30C91" w:rsidRDefault="00A30C91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AEBFBBC-35F8-420F-8852-E08A340473ED}"/>
    <w:embedBold r:id="rId2" w:fontKey="{7B4E40FA-91F3-4CBC-BFEA-EF829A8E4D7D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80EA648-0226-42D7-98CA-715BE7A3F2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DD3D7C29-F057-4270-B41A-E636A6DDC2D0}"/>
    <w:embedBold r:id="rId5" w:fontKey="{D00AD300-6275-46CF-BC92-EFE1ED246A4E}"/>
    <w:embedItalic r:id="rId6" w:fontKey="{57CE57D1-8EF8-4CFB-9040-BE08AF3D6E1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086D362-DC5F-4B49-B2A0-BABB575A579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21511" w14:textId="77777777" w:rsidR="00A30C91" w:rsidRDefault="00A30C91" w:rsidP="009129A0">
      <w:r>
        <w:separator/>
      </w:r>
    </w:p>
  </w:footnote>
  <w:footnote w:type="continuationSeparator" w:id="0">
    <w:p w14:paraId="5FDB6608" w14:textId="77777777" w:rsidR="00A30C91" w:rsidRDefault="00A30C91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3DE1606"/>
    <w:multiLevelType w:val="hybridMultilevel"/>
    <w:tmpl w:val="397CA8B2"/>
    <w:lvl w:ilvl="0" w:tplc="2000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2" w15:restartNumberingAfterBreak="0">
    <w:nsid w:val="0463091C"/>
    <w:multiLevelType w:val="hybridMultilevel"/>
    <w:tmpl w:val="59B26EDC"/>
    <w:lvl w:ilvl="0" w:tplc="2000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31E35F5"/>
    <w:multiLevelType w:val="hybridMultilevel"/>
    <w:tmpl w:val="585C4A5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1F3CDE"/>
    <w:multiLevelType w:val="hybridMultilevel"/>
    <w:tmpl w:val="C4603C3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5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D55C20"/>
    <w:multiLevelType w:val="hybridMultilevel"/>
    <w:tmpl w:val="08E20C94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7113344"/>
    <w:multiLevelType w:val="hybridMultilevel"/>
    <w:tmpl w:val="E5F800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E132A62"/>
    <w:multiLevelType w:val="hybridMultilevel"/>
    <w:tmpl w:val="5F523E1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DF32146"/>
    <w:multiLevelType w:val="hybridMultilevel"/>
    <w:tmpl w:val="69A6A69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79076">
    <w:abstractNumId w:val="16"/>
  </w:num>
  <w:num w:numId="2" w16cid:durableId="2029213391">
    <w:abstractNumId w:val="11"/>
  </w:num>
  <w:num w:numId="3" w16cid:durableId="774132244">
    <w:abstractNumId w:val="21"/>
  </w:num>
  <w:num w:numId="4" w16cid:durableId="1460879622">
    <w:abstractNumId w:val="17"/>
  </w:num>
  <w:num w:numId="5" w16cid:durableId="1023245587">
    <w:abstractNumId w:val="18"/>
  </w:num>
  <w:num w:numId="6" w16cid:durableId="1244685128">
    <w:abstractNumId w:val="27"/>
  </w:num>
  <w:num w:numId="7" w16cid:durableId="1656109127">
    <w:abstractNumId w:val="10"/>
  </w:num>
  <w:num w:numId="8" w16cid:durableId="1696689899">
    <w:abstractNumId w:val="15"/>
  </w:num>
  <w:num w:numId="9" w16cid:durableId="267589216">
    <w:abstractNumId w:val="24"/>
  </w:num>
  <w:num w:numId="10" w16cid:durableId="281230927">
    <w:abstractNumId w:val="4"/>
  </w:num>
  <w:num w:numId="11" w16cid:durableId="706609777">
    <w:abstractNumId w:val="8"/>
  </w:num>
  <w:num w:numId="12" w16cid:durableId="977995190">
    <w:abstractNumId w:val="3"/>
  </w:num>
  <w:num w:numId="13" w16cid:durableId="1020620767">
    <w:abstractNumId w:val="5"/>
  </w:num>
  <w:num w:numId="14" w16cid:durableId="576020302">
    <w:abstractNumId w:val="14"/>
  </w:num>
  <w:num w:numId="15" w16cid:durableId="1785923908">
    <w:abstractNumId w:val="12"/>
  </w:num>
  <w:num w:numId="16" w16cid:durableId="1554928486">
    <w:abstractNumId w:val="22"/>
  </w:num>
  <w:num w:numId="17" w16cid:durableId="652099489">
    <w:abstractNumId w:val="6"/>
  </w:num>
  <w:num w:numId="18" w16cid:durableId="1823616570">
    <w:abstractNumId w:val="29"/>
  </w:num>
  <w:num w:numId="19" w16cid:durableId="1490173253">
    <w:abstractNumId w:val="25"/>
  </w:num>
  <w:num w:numId="20" w16cid:durableId="918750300">
    <w:abstractNumId w:val="19"/>
  </w:num>
  <w:num w:numId="21" w16cid:durableId="1096632578">
    <w:abstractNumId w:val="28"/>
  </w:num>
  <w:num w:numId="22" w16cid:durableId="1164467924">
    <w:abstractNumId w:val="7"/>
  </w:num>
  <w:num w:numId="23" w16cid:durableId="865411805">
    <w:abstractNumId w:val="0"/>
  </w:num>
  <w:num w:numId="24" w16cid:durableId="1564019680">
    <w:abstractNumId w:val="0"/>
  </w:num>
  <w:num w:numId="25" w16cid:durableId="1044257942">
    <w:abstractNumId w:val="23"/>
  </w:num>
  <w:num w:numId="26" w16cid:durableId="608465583">
    <w:abstractNumId w:val="26"/>
  </w:num>
  <w:num w:numId="27" w16cid:durableId="853956390">
    <w:abstractNumId w:val="2"/>
  </w:num>
  <w:num w:numId="28" w16cid:durableId="1083599504">
    <w:abstractNumId w:val="20"/>
  </w:num>
  <w:num w:numId="29" w16cid:durableId="803237695">
    <w:abstractNumId w:val="1"/>
  </w:num>
  <w:num w:numId="30" w16cid:durableId="1482694835">
    <w:abstractNumId w:val="9"/>
  </w:num>
  <w:num w:numId="31" w16cid:durableId="1857768285">
    <w:abstractNumId w:val="30"/>
  </w:num>
  <w:num w:numId="32" w16cid:durableId="1632975546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996"/>
    <w:rsid w:val="000325CD"/>
    <w:rsid w:val="00052382"/>
    <w:rsid w:val="0006568A"/>
    <w:rsid w:val="00065DBE"/>
    <w:rsid w:val="000758A3"/>
    <w:rsid w:val="00076F0F"/>
    <w:rsid w:val="00084253"/>
    <w:rsid w:val="000D1F49"/>
    <w:rsid w:val="000E6867"/>
    <w:rsid w:val="00135706"/>
    <w:rsid w:val="00157DC1"/>
    <w:rsid w:val="001727CA"/>
    <w:rsid w:val="002260A2"/>
    <w:rsid w:val="00242B9B"/>
    <w:rsid w:val="002608DF"/>
    <w:rsid w:val="002774E0"/>
    <w:rsid w:val="0028434A"/>
    <w:rsid w:val="002C56E6"/>
    <w:rsid w:val="002E4AFC"/>
    <w:rsid w:val="002F2708"/>
    <w:rsid w:val="002F625D"/>
    <w:rsid w:val="00361E11"/>
    <w:rsid w:val="0036695F"/>
    <w:rsid w:val="003B0D48"/>
    <w:rsid w:val="003B332E"/>
    <w:rsid w:val="003D084A"/>
    <w:rsid w:val="003F0847"/>
    <w:rsid w:val="0040090B"/>
    <w:rsid w:val="0046302A"/>
    <w:rsid w:val="00487D2D"/>
    <w:rsid w:val="004B269C"/>
    <w:rsid w:val="004B6FED"/>
    <w:rsid w:val="004C5916"/>
    <w:rsid w:val="004D4FB4"/>
    <w:rsid w:val="004D5D62"/>
    <w:rsid w:val="004F00A5"/>
    <w:rsid w:val="005112D0"/>
    <w:rsid w:val="00513D8D"/>
    <w:rsid w:val="0052191F"/>
    <w:rsid w:val="00535C35"/>
    <w:rsid w:val="00577E06"/>
    <w:rsid w:val="005A3BF7"/>
    <w:rsid w:val="005D7F11"/>
    <w:rsid w:val="005F140F"/>
    <w:rsid w:val="005F2035"/>
    <w:rsid w:val="005F78E5"/>
    <w:rsid w:val="005F7990"/>
    <w:rsid w:val="00635B84"/>
    <w:rsid w:val="0063739C"/>
    <w:rsid w:val="0063784D"/>
    <w:rsid w:val="00643389"/>
    <w:rsid w:val="006E23B3"/>
    <w:rsid w:val="006F2DB9"/>
    <w:rsid w:val="00710CB0"/>
    <w:rsid w:val="0072330E"/>
    <w:rsid w:val="0073194C"/>
    <w:rsid w:val="007650A1"/>
    <w:rsid w:val="00770F25"/>
    <w:rsid w:val="007A35A8"/>
    <w:rsid w:val="007B0A85"/>
    <w:rsid w:val="007B647A"/>
    <w:rsid w:val="007C6A52"/>
    <w:rsid w:val="0081683A"/>
    <w:rsid w:val="0082043E"/>
    <w:rsid w:val="008311CD"/>
    <w:rsid w:val="0089054F"/>
    <w:rsid w:val="008B5535"/>
    <w:rsid w:val="008B6C53"/>
    <w:rsid w:val="008E203A"/>
    <w:rsid w:val="0091229C"/>
    <w:rsid w:val="009129A0"/>
    <w:rsid w:val="009200A5"/>
    <w:rsid w:val="00940E73"/>
    <w:rsid w:val="0098597D"/>
    <w:rsid w:val="009929ED"/>
    <w:rsid w:val="009B15B0"/>
    <w:rsid w:val="009F619A"/>
    <w:rsid w:val="009F6DDE"/>
    <w:rsid w:val="00A26996"/>
    <w:rsid w:val="00A30C91"/>
    <w:rsid w:val="00A30F41"/>
    <w:rsid w:val="00A370A8"/>
    <w:rsid w:val="00A43CFD"/>
    <w:rsid w:val="00AC081C"/>
    <w:rsid w:val="00AD74EF"/>
    <w:rsid w:val="00B06CEE"/>
    <w:rsid w:val="00B5323D"/>
    <w:rsid w:val="00B64BF3"/>
    <w:rsid w:val="00B933F2"/>
    <w:rsid w:val="00B94ECF"/>
    <w:rsid w:val="00BD4753"/>
    <w:rsid w:val="00BD5CB1"/>
    <w:rsid w:val="00BE62EE"/>
    <w:rsid w:val="00C003BA"/>
    <w:rsid w:val="00C24813"/>
    <w:rsid w:val="00C46878"/>
    <w:rsid w:val="00C56D35"/>
    <w:rsid w:val="00C805B9"/>
    <w:rsid w:val="00CA308D"/>
    <w:rsid w:val="00CB4A51"/>
    <w:rsid w:val="00CC3B95"/>
    <w:rsid w:val="00CD4532"/>
    <w:rsid w:val="00CD47B0"/>
    <w:rsid w:val="00CE6104"/>
    <w:rsid w:val="00CE7918"/>
    <w:rsid w:val="00D03D75"/>
    <w:rsid w:val="00D06A43"/>
    <w:rsid w:val="00D16163"/>
    <w:rsid w:val="00D514E0"/>
    <w:rsid w:val="00DB3FAD"/>
    <w:rsid w:val="00DC3E3C"/>
    <w:rsid w:val="00DE2C07"/>
    <w:rsid w:val="00DE2C93"/>
    <w:rsid w:val="00E32C71"/>
    <w:rsid w:val="00E61C09"/>
    <w:rsid w:val="00EB3B58"/>
    <w:rsid w:val="00EC2D91"/>
    <w:rsid w:val="00EC7359"/>
    <w:rsid w:val="00EE3054"/>
    <w:rsid w:val="00F00606"/>
    <w:rsid w:val="00F01256"/>
    <w:rsid w:val="00F118FA"/>
    <w:rsid w:val="00F5137A"/>
    <w:rsid w:val="00FA063B"/>
    <w:rsid w:val="00FB15EF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5AA7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32C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E32C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lberttoo84@gmail.com" TargetMode="Externa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jare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2023-04-30T04:09:00Z</dcterms:created>
  <dcterms:modified xsi:type="dcterms:W3CDTF">2024-04-12T07:57:00Z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